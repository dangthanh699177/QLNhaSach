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Pr="003548A8" w:rsidRDefault="0037628A" w:rsidP="0037628A">
      <w:pPr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7C49E0" w:rsidP="00F65A15">
      <w:pPr>
        <w:pStyle w:val="Title"/>
        <w:spacing w:line="480" w:lineRule="auto"/>
        <w:rPr>
          <w:lang w:val="en-US"/>
        </w:rPr>
      </w:pPr>
      <w:r>
        <w:rPr>
          <w:lang w:val="en-US"/>
        </w:rPr>
        <w:t xml:space="preserve">Cài đặt lần </w:t>
      </w:r>
      <w:r w:rsidR="00A8581E">
        <w:rPr>
          <w:lang w:val="en-US"/>
        </w:rPr>
        <w:t>2</w:t>
      </w:r>
    </w:p>
    <w:p w:rsidR="005474A9" w:rsidRPr="00F65A15" w:rsidRDefault="005474A9" w:rsidP="00F65A15">
      <w:pPr>
        <w:spacing w:line="480" w:lineRule="auto"/>
        <w:jc w:val="center"/>
        <w:rPr>
          <w:rFonts w:ascii="Arial" w:hAnsi="Arial" w:cs="Arial"/>
          <w:color w:val="FF0000"/>
          <w:sz w:val="56"/>
          <w:szCs w:val="56"/>
          <w:lang w:val="en-US"/>
        </w:rPr>
      </w:pPr>
      <w:r w:rsidRPr="00F65A15">
        <w:rPr>
          <w:rFonts w:ascii="Arial" w:hAnsi="Arial" w:cs="Arial"/>
          <w:color w:val="FF0000"/>
          <w:sz w:val="56"/>
          <w:szCs w:val="56"/>
          <w:lang w:val="en-US"/>
        </w:rPr>
        <w:t>Phần mềm quản lý nhà sách</w:t>
      </w:r>
    </w:p>
    <w:p w:rsidR="0037628A" w:rsidRPr="007A1DE8" w:rsidRDefault="0037628A" w:rsidP="0037628A">
      <w:pPr>
        <w:rPr>
          <w:lang w:val="en-US"/>
        </w:rPr>
      </w:pPr>
    </w:p>
    <w:p w:rsidR="0037628A" w:rsidRPr="007A1DE8" w:rsidRDefault="0037628A" w:rsidP="0037628A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474A9">
        <w:rPr>
          <w:rFonts w:ascii="Arial" w:hAnsi="Arial"/>
          <w:color w:val="0000FF"/>
          <w:sz w:val="34"/>
          <w:szCs w:val="30"/>
          <w:lang w:val="en-US"/>
        </w:rPr>
        <w:t>1.</w:t>
      </w:r>
      <w:r w:rsidR="00A8581E">
        <w:rPr>
          <w:rFonts w:ascii="Arial" w:hAnsi="Arial"/>
          <w:color w:val="0000FF"/>
          <w:sz w:val="34"/>
          <w:szCs w:val="30"/>
          <w:lang w:val="en-US"/>
        </w:rPr>
        <w:t>2</w:t>
      </w:r>
    </w:p>
    <w:p w:rsidR="0037628A" w:rsidRDefault="0037628A" w:rsidP="0037628A">
      <w:pPr>
        <w:pStyle w:val="Title"/>
        <w:jc w:val="both"/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D957A9" w:rsidRPr="003548A8" w:rsidRDefault="00D957A9" w:rsidP="0037628A">
      <w:pPr>
        <w:jc w:val="center"/>
        <w:rPr>
          <w:rFonts w:ascii="Arial" w:hAnsi="Arial" w:cs="Arial"/>
          <w:sz w:val="30"/>
          <w:szCs w:val="30"/>
          <w:lang w:val="en-US"/>
        </w:rPr>
      </w:pPr>
    </w:p>
    <w:p w:rsidR="0037628A" w:rsidRPr="003548A8" w:rsidRDefault="005474A9" w:rsidP="0037628A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1512091</w:t>
      </w:r>
      <w:r w:rsidR="0037628A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Huỳnh Thanh Đàng</w:t>
      </w:r>
    </w:p>
    <w:p w:rsidR="0037628A" w:rsidRPr="003548A8" w:rsidRDefault="005474A9" w:rsidP="0037628A">
      <w:pPr>
        <w:jc w:val="center"/>
        <w:rPr>
          <w:sz w:val="30"/>
          <w:szCs w:val="30"/>
          <w:lang w:val="en-US"/>
        </w:rPr>
        <w:sectPr w:rsidR="0037628A" w:rsidRPr="003548A8" w:rsidSect="00746ED1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1512118</w:t>
      </w:r>
      <w:r w:rsidR="0037628A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Cao Phương Đức</w:t>
      </w:r>
    </w:p>
    <w:p w:rsidR="007A1DE8" w:rsidRPr="007A1DE8" w:rsidRDefault="007A1DE8" w:rsidP="007A1DE8">
      <w:pPr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7A1DE8" w:rsidRPr="007A1DE8" w:rsidTr="00D008F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37628A" w:rsidRPr="000C0CA8" w:rsidTr="0090712C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7628A" w:rsidRPr="0090712C" w:rsidRDefault="00971D95" w:rsidP="0090712C">
            <w:pPr>
              <w:keepLines/>
              <w:spacing w:after="120"/>
              <w:jc w:val="center"/>
              <w:rPr>
                <w:rFonts w:eastAsia="SimSun"/>
                <w:color w:val="00B0F0"/>
                <w:lang w:val="en-US"/>
              </w:rPr>
            </w:pPr>
            <w:r>
              <w:rPr>
                <w:rFonts w:eastAsia="SimSun"/>
                <w:color w:val="00B0F0"/>
                <w:lang w:val="en-US"/>
              </w:rPr>
              <w:t>16</w:t>
            </w:r>
            <w:r w:rsidR="00D008F7" w:rsidRPr="0090712C">
              <w:rPr>
                <w:rFonts w:eastAsia="SimSun"/>
                <w:color w:val="00B0F0"/>
                <w:lang w:val="en-US"/>
              </w:rPr>
              <w:t>/0</w:t>
            </w:r>
            <w:r>
              <w:rPr>
                <w:rFonts w:eastAsia="SimSun"/>
                <w:color w:val="00B0F0"/>
                <w:lang w:val="en-US"/>
              </w:rPr>
              <w:t>6</w:t>
            </w:r>
            <w:r w:rsidR="00D008F7" w:rsidRPr="0090712C">
              <w:rPr>
                <w:rFonts w:eastAsia="SimSun"/>
                <w:color w:val="00B0F0"/>
                <w:lang w:val="en-US"/>
              </w:rPr>
              <w:t>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7628A" w:rsidRPr="0090712C" w:rsidRDefault="00D008F7" w:rsidP="0090712C">
            <w:pPr>
              <w:keepLines/>
              <w:spacing w:after="120"/>
              <w:jc w:val="center"/>
              <w:rPr>
                <w:rFonts w:eastAsia="SimSun"/>
                <w:color w:val="00B0F0"/>
                <w:lang w:val="en-US"/>
              </w:rPr>
            </w:pPr>
            <w:r w:rsidRPr="0090712C">
              <w:rPr>
                <w:rFonts w:eastAsia="SimSun"/>
                <w:color w:val="00B0F0"/>
                <w:lang w:val="en-US"/>
              </w:rPr>
              <w:t>1.</w:t>
            </w:r>
            <w:r w:rsidR="00164628" w:rsidRPr="0090712C">
              <w:rPr>
                <w:rFonts w:eastAsia="SimSun"/>
                <w:color w:val="00B0F0"/>
                <w:lang w:val="en-US"/>
              </w:rPr>
              <w:t>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7628A" w:rsidRPr="0090712C" w:rsidRDefault="00306ED7" w:rsidP="0090712C">
            <w:pPr>
              <w:keepLines/>
              <w:spacing w:after="120"/>
              <w:jc w:val="center"/>
              <w:rPr>
                <w:rFonts w:eastAsia="SimSun"/>
                <w:color w:val="00B0F0"/>
                <w:lang w:val="en-US"/>
              </w:rPr>
            </w:pPr>
            <w:r w:rsidRPr="0090712C">
              <w:rPr>
                <w:rFonts w:eastAsia="SimSun"/>
                <w:color w:val="00B0F0"/>
                <w:lang w:val="en-US"/>
              </w:rPr>
              <w:t>Tiến độ xây dựng đồ án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008F7" w:rsidRPr="0090712C" w:rsidRDefault="00D008F7" w:rsidP="00A8581E">
            <w:pPr>
              <w:keepLines/>
              <w:spacing w:after="120"/>
              <w:jc w:val="center"/>
              <w:rPr>
                <w:rFonts w:eastAsia="SimSun"/>
                <w:color w:val="00B0F0"/>
                <w:lang w:val="en-US"/>
              </w:rPr>
            </w:pPr>
            <w:r w:rsidRPr="0090712C">
              <w:rPr>
                <w:rFonts w:eastAsia="SimSun"/>
                <w:color w:val="00B0F0"/>
                <w:lang w:val="en-US"/>
              </w:rPr>
              <w:t>Huỳnh Thanh Đàng</w:t>
            </w:r>
          </w:p>
        </w:tc>
      </w:tr>
    </w:tbl>
    <w:p w:rsidR="007A1DE8" w:rsidRDefault="007A1DE8">
      <w:pPr>
        <w:pStyle w:val="Title"/>
        <w:jc w:val="both"/>
        <w:rPr>
          <w:lang w:val="en-US"/>
        </w:rPr>
      </w:pPr>
    </w:p>
    <w:p w:rsidR="00BD2E3D" w:rsidRPr="00363B6E" w:rsidRDefault="007A1DE8" w:rsidP="00BD2E3D">
      <w:pPr>
        <w:pStyle w:val="Title"/>
        <w:jc w:val="left"/>
        <w:rPr>
          <w:i/>
          <w:color w:val="0000FF"/>
        </w:rPr>
      </w:pPr>
      <w:r>
        <w:br w:type="page"/>
      </w:r>
    </w:p>
    <w:p w:rsidR="00FD06E2" w:rsidRDefault="00627B52" w:rsidP="00BD2E3D">
      <w:pPr>
        <w:pStyle w:val="Title"/>
        <w:jc w:val="left"/>
        <w:rPr>
          <w:rStyle w:val="Hyperlink"/>
          <w:rFonts w:ascii="Times New Roman" w:hAnsi="Times New Roman"/>
          <w:b w:val="0"/>
          <w:noProof/>
          <w:color w:val="00B0F0"/>
          <w:sz w:val="32"/>
          <w:lang w:val="en-US"/>
        </w:rPr>
      </w:pPr>
      <w:r w:rsidRPr="00EA65F0">
        <w:rPr>
          <w:rStyle w:val="Hyperlink"/>
          <w:rFonts w:ascii="Times New Roman" w:hAnsi="Times New Roman"/>
          <w:b w:val="0"/>
          <w:noProof/>
          <w:color w:val="00B0F0"/>
          <w:sz w:val="32"/>
          <w:lang w:val="en-US"/>
        </w:rPr>
        <w:lastRenderedPageBreak/>
        <w:t xml:space="preserve">1. </w:t>
      </w:r>
      <w:r w:rsidR="00971D95">
        <w:rPr>
          <w:rStyle w:val="Hyperlink"/>
          <w:rFonts w:ascii="Times New Roman" w:hAnsi="Times New Roman"/>
          <w:b w:val="0"/>
          <w:noProof/>
          <w:color w:val="00B0F0"/>
          <w:sz w:val="32"/>
          <w:lang w:val="en-US"/>
        </w:rPr>
        <w:t>Công cụ và môi trường lập trình</w:t>
      </w:r>
    </w:p>
    <w:p w:rsidR="00971D95" w:rsidRPr="00971D95" w:rsidRDefault="00971D95" w:rsidP="00971D95">
      <w:pPr>
        <w:rPr>
          <w:lang w:val="en-US"/>
        </w:rPr>
      </w:pPr>
    </w:p>
    <w:p w:rsidR="00971D95" w:rsidRDefault="00971D95" w:rsidP="00971D95">
      <w:pPr>
        <w:pStyle w:val="ListParagraph"/>
        <w:numPr>
          <w:ilvl w:val="0"/>
          <w:numId w:val="16"/>
        </w:numPr>
        <w:rPr>
          <w:b/>
          <w:bCs/>
          <w:i/>
          <w:iCs/>
          <w:lang w:val="en-US"/>
        </w:rPr>
      </w:pPr>
      <w:r>
        <w:rPr>
          <w:lang w:val="en-US"/>
        </w:rPr>
        <w:t xml:space="preserve">Microsoft Visual Studio 2017: </w:t>
      </w:r>
      <w:r w:rsidRPr="00971D95">
        <w:rPr>
          <w:b/>
          <w:bCs/>
          <w:i/>
          <w:iCs/>
          <w:lang w:val="en-US"/>
        </w:rPr>
        <w:t>ASP.NET Core Web API</w:t>
      </w:r>
    </w:p>
    <w:p w:rsidR="00087E9D" w:rsidRPr="00E644AB" w:rsidRDefault="00087E9D" w:rsidP="00971D95">
      <w:pPr>
        <w:pStyle w:val="ListParagraph"/>
        <w:numPr>
          <w:ilvl w:val="0"/>
          <w:numId w:val="16"/>
        </w:numPr>
        <w:rPr>
          <w:lang w:val="en-US"/>
        </w:rPr>
      </w:pPr>
      <w:r w:rsidRPr="00E644AB">
        <w:rPr>
          <w:lang w:val="en-US"/>
        </w:rPr>
        <w:t>.NET Core 2.2</w:t>
      </w:r>
    </w:p>
    <w:p w:rsidR="00971D95" w:rsidRPr="00971D95" w:rsidRDefault="00971D95" w:rsidP="00971D95">
      <w:pPr>
        <w:pStyle w:val="ListParagraph"/>
        <w:numPr>
          <w:ilvl w:val="0"/>
          <w:numId w:val="16"/>
        </w:numPr>
        <w:rPr>
          <w:b/>
          <w:bCs/>
          <w:i/>
          <w:iCs/>
          <w:lang w:val="en-US"/>
        </w:rPr>
      </w:pPr>
      <w:r>
        <w:rPr>
          <w:lang w:val="en-US"/>
        </w:rPr>
        <w:t xml:space="preserve">Microsoft Visual Studio Code: </w:t>
      </w:r>
      <w:r w:rsidRPr="00971D95">
        <w:rPr>
          <w:b/>
          <w:bCs/>
          <w:i/>
          <w:iCs/>
          <w:lang w:val="en-US"/>
        </w:rPr>
        <w:t>Angular</w:t>
      </w:r>
    </w:p>
    <w:p w:rsidR="00971D95" w:rsidRDefault="00971D95" w:rsidP="00971D9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Postman</w:t>
      </w:r>
      <w:bookmarkStart w:id="0" w:name="_GoBack"/>
      <w:bookmarkEnd w:id="0"/>
    </w:p>
    <w:p w:rsidR="00971D95" w:rsidRDefault="00971D95" w:rsidP="00971D9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Microsoft SQL Server 2014</w:t>
      </w:r>
    </w:p>
    <w:p w:rsidR="00E644AB" w:rsidRPr="00E644AB" w:rsidRDefault="00E644AB" w:rsidP="00971D95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E644AB">
        <w:rPr>
          <w:lang w:val="en-US"/>
        </w:rPr>
        <w:t>Github</w:t>
      </w:r>
      <w:r w:rsidRPr="00E644AB">
        <w:rPr>
          <w:b/>
          <w:bCs/>
          <w:lang w:val="en-US"/>
        </w:rPr>
        <w:t xml:space="preserve">: </w:t>
      </w:r>
      <w:hyperlink r:id="rId10" w:history="1">
        <w:r w:rsidRPr="00E644AB">
          <w:rPr>
            <w:rStyle w:val="Hyperlink"/>
            <w:i/>
            <w:iCs/>
          </w:rPr>
          <w:t>https://github.com/dangthanh6</w:t>
        </w:r>
        <w:r w:rsidRPr="00E644AB">
          <w:rPr>
            <w:rStyle w:val="Hyperlink"/>
            <w:i/>
            <w:iCs/>
          </w:rPr>
          <w:t>9</w:t>
        </w:r>
        <w:r w:rsidRPr="00E644AB">
          <w:rPr>
            <w:rStyle w:val="Hyperlink"/>
            <w:i/>
            <w:iCs/>
          </w:rPr>
          <w:t>9177/QLNhaSach</w:t>
        </w:r>
      </w:hyperlink>
    </w:p>
    <w:p w:rsidR="00971D95" w:rsidRPr="00971D95" w:rsidRDefault="00971D95" w:rsidP="00971D95">
      <w:pPr>
        <w:pStyle w:val="ListParagraph"/>
        <w:rPr>
          <w:lang w:val="en-US"/>
        </w:rPr>
      </w:pPr>
    </w:p>
    <w:p w:rsidR="00971D95" w:rsidRPr="00971D95" w:rsidRDefault="00971D95" w:rsidP="00971D95">
      <w:pPr>
        <w:rPr>
          <w:color w:val="00B0F0"/>
          <w:sz w:val="32"/>
          <w:szCs w:val="32"/>
          <w:u w:val="single"/>
          <w:lang w:val="en-US"/>
        </w:rPr>
      </w:pPr>
      <w:r w:rsidRPr="00971D95">
        <w:rPr>
          <w:color w:val="00B0F0"/>
          <w:sz w:val="32"/>
          <w:szCs w:val="32"/>
          <w:u w:val="single"/>
          <w:lang w:val="en-US"/>
        </w:rPr>
        <w:t xml:space="preserve">2. </w:t>
      </w:r>
      <w:r w:rsidR="00E644AB">
        <w:rPr>
          <w:color w:val="00B0F0"/>
          <w:sz w:val="32"/>
          <w:szCs w:val="32"/>
          <w:u w:val="single"/>
          <w:lang w:val="en-US"/>
        </w:rPr>
        <w:t>Sơ đồ (Diagram)</w:t>
      </w:r>
    </w:p>
    <w:p w:rsidR="00627B52" w:rsidRPr="00E644AB" w:rsidRDefault="00A8581E" w:rsidP="00E644A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330200</wp:posOffset>
            </wp:positionV>
            <wp:extent cx="5732145" cy="4479290"/>
            <wp:effectExtent l="114300" t="114300" r="116205" b="149860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haSach_SQL_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9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A8581E" w:rsidRDefault="00A8581E" w:rsidP="00A8581E">
      <w:pPr>
        <w:pStyle w:val="ListParagraph"/>
        <w:rPr>
          <w:lang w:val="en-US"/>
        </w:rPr>
      </w:pPr>
    </w:p>
    <w:p w:rsidR="0063694F" w:rsidRDefault="0063694F" w:rsidP="0063694F">
      <w:pPr>
        <w:pStyle w:val="ListParagraph"/>
        <w:rPr>
          <w:lang w:val="en-US"/>
        </w:rPr>
      </w:pPr>
    </w:p>
    <w:p w:rsidR="00E11CCE" w:rsidRPr="00E644AB" w:rsidRDefault="00E11CCE" w:rsidP="00E644AB">
      <w:pPr>
        <w:rPr>
          <w:lang w:val="en-US"/>
        </w:rPr>
      </w:pPr>
    </w:p>
    <w:p w:rsidR="00627B52" w:rsidRDefault="00971D95" w:rsidP="00627B52">
      <w:pPr>
        <w:rPr>
          <w:color w:val="00B0F0"/>
          <w:sz w:val="32"/>
          <w:u w:val="single"/>
          <w:lang w:val="en-US"/>
        </w:rPr>
      </w:pPr>
      <w:r>
        <w:rPr>
          <w:color w:val="00B0F0"/>
          <w:sz w:val="32"/>
          <w:u w:val="single"/>
          <w:lang w:val="en-US"/>
        </w:rPr>
        <w:t>3</w:t>
      </w:r>
      <w:r w:rsidR="00627B52" w:rsidRPr="00EC3431">
        <w:rPr>
          <w:color w:val="00B0F0"/>
          <w:sz w:val="32"/>
          <w:u w:val="single"/>
          <w:lang w:val="en-US"/>
        </w:rPr>
        <w:t>.Một số kết quả</w:t>
      </w:r>
    </w:p>
    <w:p w:rsidR="00E11CCE" w:rsidRPr="00EC3431" w:rsidRDefault="00E11CCE" w:rsidP="00627B52">
      <w:pPr>
        <w:rPr>
          <w:color w:val="00B0F0"/>
          <w:sz w:val="32"/>
          <w:u w:val="single"/>
          <w:lang w:val="en-US"/>
        </w:rPr>
      </w:pPr>
    </w:p>
    <w:p w:rsidR="00627B52" w:rsidRDefault="00627B52" w:rsidP="00627B5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Danh sách chức năng</w:t>
      </w:r>
    </w:p>
    <w:p w:rsidR="000A40D0" w:rsidRDefault="000A40D0" w:rsidP="000A40D0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2520"/>
        <w:gridCol w:w="1620"/>
        <w:gridCol w:w="3735"/>
      </w:tblGrid>
      <w:tr w:rsidR="00C6341C" w:rsidTr="00EC3431">
        <w:tc>
          <w:tcPr>
            <w:tcW w:w="648" w:type="dxa"/>
          </w:tcPr>
          <w:p w:rsidR="00C6341C" w:rsidRDefault="00C6341C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520" w:type="dxa"/>
          </w:tcPr>
          <w:p w:rsidR="00C6341C" w:rsidRDefault="00C6341C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620" w:type="dxa"/>
          </w:tcPr>
          <w:p w:rsidR="00C6341C" w:rsidRDefault="00C6341C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Tiến độ</w:t>
            </w:r>
            <w:r w:rsidR="005A2217">
              <w:rPr>
                <w:lang w:val="en-US"/>
              </w:rPr>
              <w:t xml:space="preserve"> (%)</w:t>
            </w:r>
          </w:p>
        </w:tc>
        <w:tc>
          <w:tcPr>
            <w:tcW w:w="3735" w:type="dxa"/>
          </w:tcPr>
          <w:p w:rsidR="00C6341C" w:rsidRDefault="00C6341C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Lập phiếu nhập sách</w:t>
            </w:r>
          </w:p>
        </w:tc>
        <w:tc>
          <w:tcPr>
            <w:tcW w:w="1620" w:type="dxa"/>
          </w:tcPr>
          <w:p w:rsidR="005A2217" w:rsidRDefault="00B90467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AC1C05">
              <w:rPr>
                <w:lang w:val="en-US"/>
              </w:rPr>
              <w:t>6</w:t>
            </w:r>
          </w:p>
        </w:tc>
        <w:tc>
          <w:tcPr>
            <w:tcW w:w="3735" w:type="dxa"/>
            <w:vMerge w:val="restart"/>
          </w:tcPr>
          <w:p w:rsidR="007B2281" w:rsidRDefault="00A8581E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Còn thiếu giao diện</w:t>
            </w:r>
          </w:p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Lập hóa đơn bán sách</w:t>
            </w:r>
          </w:p>
        </w:tc>
        <w:tc>
          <w:tcPr>
            <w:tcW w:w="1620" w:type="dxa"/>
          </w:tcPr>
          <w:p w:rsidR="005A2217" w:rsidRDefault="00B90467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AC1C05">
              <w:rPr>
                <w:lang w:val="en-US"/>
              </w:rPr>
              <w:t>6</w:t>
            </w:r>
          </w:p>
        </w:tc>
        <w:tc>
          <w:tcPr>
            <w:tcW w:w="3735" w:type="dxa"/>
            <w:vMerge/>
          </w:tcPr>
          <w:p w:rsidR="005A2217" w:rsidRDefault="005A221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Tra cứu sách</w:t>
            </w:r>
          </w:p>
        </w:tc>
        <w:tc>
          <w:tcPr>
            <w:tcW w:w="1620" w:type="dxa"/>
          </w:tcPr>
          <w:p w:rsidR="005A2217" w:rsidRDefault="00B90467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735" w:type="dxa"/>
            <w:vMerge/>
          </w:tcPr>
          <w:p w:rsidR="005A2217" w:rsidRDefault="005A221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Lập thu tiền</w:t>
            </w:r>
          </w:p>
        </w:tc>
        <w:tc>
          <w:tcPr>
            <w:tcW w:w="1620" w:type="dxa"/>
          </w:tcPr>
          <w:p w:rsidR="005A2217" w:rsidRDefault="00971D95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3735" w:type="dxa"/>
            <w:vMerge/>
          </w:tcPr>
          <w:p w:rsidR="005A2217" w:rsidRDefault="005A221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Lập báo cáo tháng</w:t>
            </w:r>
          </w:p>
        </w:tc>
        <w:tc>
          <w:tcPr>
            <w:tcW w:w="1620" w:type="dxa"/>
          </w:tcPr>
          <w:p w:rsidR="005A2217" w:rsidRDefault="00971D95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735" w:type="dxa"/>
            <w:vMerge/>
          </w:tcPr>
          <w:p w:rsidR="005A2217" w:rsidRDefault="005A221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A2217" w:rsidTr="00EC3431">
        <w:tc>
          <w:tcPr>
            <w:tcW w:w="648" w:type="dxa"/>
          </w:tcPr>
          <w:p w:rsidR="005A2217" w:rsidRDefault="005A221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20" w:type="dxa"/>
          </w:tcPr>
          <w:p w:rsidR="005A2217" w:rsidRDefault="005A221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Thay đổi quy định</w:t>
            </w:r>
          </w:p>
        </w:tc>
        <w:tc>
          <w:tcPr>
            <w:tcW w:w="1620" w:type="dxa"/>
          </w:tcPr>
          <w:p w:rsidR="005A2217" w:rsidRDefault="00971D95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3735" w:type="dxa"/>
            <w:vMerge/>
          </w:tcPr>
          <w:p w:rsidR="005A2217" w:rsidRDefault="005A221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90467" w:rsidTr="00EC3431">
        <w:tc>
          <w:tcPr>
            <w:tcW w:w="648" w:type="dxa"/>
          </w:tcPr>
          <w:p w:rsidR="00B90467" w:rsidRDefault="00B9046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20" w:type="dxa"/>
          </w:tcPr>
          <w:p w:rsidR="00B90467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CRUD admin</w:t>
            </w:r>
          </w:p>
        </w:tc>
        <w:tc>
          <w:tcPr>
            <w:tcW w:w="1620" w:type="dxa"/>
          </w:tcPr>
          <w:p w:rsidR="00B90467" w:rsidRDefault="00B90467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735" w:type="dxa"/>
            <w:vMerge w:val="restart"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Bổ sung so với cài đặt lần 1, có xác thực, thay đổi mật khẩu</w:t>
            </w:r>
          </w:p>
        </w:tc>
      </w:tr>
      <w:tr w:rsidR="00B90467" w:rsidTr="00EC3431">
        <w:tc>
          <w:tcPr>
            <w:tcW w:w="648" w:type="dxa"/>
          </w:tcPr>
          <w:p w:rsidR="00B90467" w:rsidRDefault="00B90467" w:rsidP="007B228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20" w:type="dxa"/>
          </w:tcPr>
          <w:p w:rsidR="00B90467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CRUD khách hàng</w:t>
            </w:r>
          </w:p>
        </w:tc>
        <w:tc>
          <w:tcPr>
            <w:tcW w:w="1620" w:type="dxa"/>
          </w:tcPr>
          <w:p w:rsidR="00B90467" w:rsidRDefault="00B90467" w:rsidP="005E63F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735" w:type="dxa"/>
            <w:vMerge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p w:rsidR="00C6341C" w:rsidRDefault="00C6341C" w:rsidP="00C6341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Cụ thể từng chức năng</w:t>
      </w:r>
      <w:r w:rsidR="005A2217">
        <w:rPr>
          <w:lang w:val="en-US"/>
        </w:rPr>
        <w:t xml:space="preserve"> đang</w:t>
      </w:r>
      <w:r w:rsidR="007B2281">
        <w:rPr>
          <w:lang w:val="en-US"/>
        </w:rPr>
        <w:t xml:space="preserve"> trong quá trình</w:t>
      </w:r>
      <w:r w:rsidR="005A2217">
        <w:rPr>
          <w:lang w:val="en-US"/>
        </w:rPr>
        <w:t xml:space="preserve"> thực hiện</w:t>
      </w:r>
    </w:p>
    <w:p w:rsidR="000A40D0" w:rsidRDefault="000A40D0" w:rsidP="000A40D0">
      <w:pPr>
        <w:pStyle w:val="ListParagraph"/>
        <w:rPr>
          <w:lang w:val="en-US"/>
        </w:rPr>
      </w:pPr>
    </w:p>
    <w:tbl>
      <w:tblPr>
        <w:tblStyle w:val="TableGridLight"/>
        <w:tblW w:w="8523" w:type="dxa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7B2281" w:rsidTr="00EC3431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7B2281" w:rsidRPr="007B2281" w:rsidRDefault="007B2281" w:rsidP="00EC3431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B2281">
              <w:rPr>
                <w:sz w:val="28"/>
                <w:szCs w:val="28"/>
                <w:lang w:val="en-US"/>
              </w:rPr>
              <w:t>Lập phiếu nhập sách</w:t>
            </w:r>
          </w:p>
        </w:tc>
      </w:tr>
      <w:tr w:rsidR="00C6341C" w:rsidTr="00EA65F0">
        <w:tc>
          <w:tcPr>
            <w:tcW w:w="648" w:type="dxa"/>
            <w:shd w:val="clear" w:color="auto" w:fill="D6E3BC" w:themeFill="accent3" w:themeFillTint="66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</w:t>
            </w:r>
            <w:r w:rsidR="007B2281">
              <w:rPr>
                <w:lang w:val="en-US"/>
              </w:rPr>
              <w:t>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C6341C" w:rsidTr="00EC3431">
        <w:tc>
          <w:tcPr>
            <w:tcW w:w="648" w:type="dxa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31" w:type="dxa"/>
          </w:tcPr>
          <w:p w:rsidR="00C6341C" w:rsidRDefault="00C6341C" w:rsidP="00C6341C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C6341C" w:rsidTr="00EC3431">
        <w:tc>
          <w:tcPr>
            <w:tcW w:w="648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50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Xóa</w:t>
            </w:r>
          </w:p>
        </w:tc>
        <w:tc>
          <w:tcPr>
            <w:tcW w:w="2594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B228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C6341C" w:rsidTr="00EC3431">
        <w:tc>
          <w:tcPr>
            <w:tcW w:w="648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50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2594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B228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C6341C" w:rsidTr="00EC3431">
        <w:tc>
          <w:tcPr>
            <w:tcW w:w="648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50" w:type="dxa"/>
          </w:tcPr>
          <w:p w:rsidR="00C6341C" w:rsidRDefault="007B2281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Kiểm tra QĐ1 và thông báo</w:t>
            </w:r>
          </w:p>
        </w:tc>
        <w:tc>
          <w:tcPr>
            <w:tcW w:w="2594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B228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B90467" w:rsidTr="00EC3431">
        <w:tc>
          <w:tcPr>
            <w:tcW w:w="648" w:type="dxa"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50" w:type="dxa"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Tạo phiếu</w:t>
            </w:r>
          </w:p>
        </w:tc>
        <w:tc>
          <w:tcPr>
            <w:tcW w:w="2594" w:type="dxa"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131" w:type="dxa"/>
          </w:tcPr>
          <w:p w:rsidR="00B90467" w:rsidRDefault="00B90467" w:rsidP="00C6341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 (bổ sung)</w:t>
            </w: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0A40D0" w:rsidTr="00EC3431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0A40D0" w:rsidRPr="005E63F1" w:rsidRDefault="000A40D0" w:rsidP="00EC3431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E63F1">
              <w:rPr>
                <w:sz w:val="28"/>
                <w:szCs w:val="28"/>
                <w:lang w:val="en-US"/>
              </w:rPr>
              <w:t>Lập hóa đơn bán sách</w:t>
            </w:r>
          </w:p>
        </w:tc>
      </w:tr>
      <w:tr w:rsidR="005E63F1" w:rsidTr="00EA65F0">
        <w:tc>
          <w:tcPr>
            <w:tcW w:w="648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5E63F1" w:rsidTr="005E63F1">
        <w:tc>
          <w:tcPr>
            <w:tcW w:w="648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31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3F1" w:rsidTr="005E63F1">
        <w:tc>
          <w:tcPr>
            <w:tcW w:w="648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50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Xóa</w:t>
            </w:r>
          </w:p>
        </w:tc>
        <w:tc>
          <w:tcPr>
            <w:tcW w:w="2594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5E63F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5E63F1" w:rsidTr="005E63F1">
        <w:tc>
          <w:tcPr>
            <w:tcW w:w="648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50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2594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5E63F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5E63F1" w:rsidTr="005E63F1">
        <w:tc>
          <w:tcPr>
            <w:tcW w:w="648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50" w:type="dxa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Kiểm tra QĐ2 và thông báo</w:t>
            </w:r>
          </w:p>
        </w:tc>
        <w:tc>
          <w:tcPr>
            <w:tcW w:w="2594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5E63F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5E63F1" w:rsidTr="005E63F1">
        <w:tc>
          <w:tcPr>
            <w:tcW w:w="648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50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Tạo hóa đơn</w:t>
            </w:r>
          </w:p>
        </w:tc>
        <w:tc>
          <w:tcPr>
            <w:tcW w:w="2594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131" w:type="dxa"/>
          </w:tcPr>
          <w:p w:rsidR="005E63F1" w:rsidRDefault="00B90467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 (bổ sung)</w:t>
            </w: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5E63F1" w:rsidTr="005E63F1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5E63F1" w:rsidRPr="005E63F1" w:rsidRDefault="005E63F1" w:rsidP="005E63F1">
            <w:pPr>
              <w:pStyle w:val="ListParagraph"/>
              <w:ind w:left="0"/>
              <w:jc w:val="center"/>
              <w:rPr>
                <w:sz w:val="28"/>
                <w:lang w:val="en-US"/>
              </w:rPr>
            </w:pPr>
            <w:r w:rsidRPr="005E63F1">
              <w:rPr>
                <w:sz w:val="28"/>
                <w:lang w:val="en-US"/>
              </w:rPr>
              <w:t>Tra cứu sách</w:t>
            </w:r>
          </w:p>
        </w:tc>
      </w:tr>
      <w:tr w:rsidR="005E63F1" w:rsidTr="00EA65F0">
        <w:tc>
          <w:tcPr>
            <w:tcW w:w="648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5E63F1" w:rsidRDefault="005E63F1" w:rsidP="005E63F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C6341C" w:rsidTr="005E63F1">
        <w:tc>
          <w:tcPr>
            <w:tcW w:w="648" w:type="dxa"/>
          </w:tcPr>
          <w:p w:rsidR="00C6341C" w:rsidRDefault="005E63F1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C6341C" w:rsidRDefault="005E63F1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C6341C" w:rsidRDefault="00342E10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E63F1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C6341C" w:rsidP="00E306F3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90467" w:rsidTr="005E63F1">
        <w:tc>
          <w:tcPr>
            <w:tcW w:w="648" w:type="dxa"/>
          </w:tcPr>
          <w:p w:rsidR="00B90467" w:rsidRDefault="00B90467" w:rsidP="00E306F3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150" w:type="dxa"/>
          </w:tcPr>
          <w:p w:rsidR="00B90467" w:rsidRDefault="00B90467" w:rsidP="00E306F3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594" w:type="dxa"/>
          </w:tcPr>
          <w:p w:rsidR="00B90467" w:rsidRDefault="00B90467" w:rsidP="00E306F3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131" w:type="dxa"/>
          </w:tcPr>
          <w:p w:rsidR="00B90467" w:rsidRDefault="00B90467" w:rsidP="00E306F3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342E10" w:rsidTr="00342E10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342E10" w:rsidRPr="00342E10" w:rsidRDefault="00342E10" w:rsidP="00342E10">
            <w:pPr>
              <w:pStyle w:val="ListParagraph"/>
              <w:ind w:left="0"/>
              <w:jc w:val="center"/>
              <w:rPr>
                <w:sz w:val="28"/>
                <w:lang w:val="en-US"/>
              </w:rPr>
            </w:pPr>
            <w:r w:rsidRPr="00342E10">
              <w:rPr>
                <w:sz w:val="28"/>
                <w:lang w:val="en-US"/>
              </w:rPr>
              <w:t>Lập thu tiền</w:t>
            </w:r>
          </w:p>
        </w:tc>
      </w:tr>
      <w:tr w:rsidR="00342E10" w:rsidTr="00EA65F0">
        <w:tc>
          <w:tcPr>
            <w:tcW w:w="648" w:type="dxa"/>
            <w:shd w:val="clear" w:color="auto" w:fill="D6E3BC" w:themeFill="accent3" w:themeFillTint="66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C6341C" w:rsidTr="00342E10">
        <w:tc>
          <w:tcPr>
            <w:tcW w:w="648" w:type="dxa"/>
          </w:tcPr>
          <w:p w:rsidR="00C6341C" w:rsidRDefault="00342E10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C6341C" w:rsidRDefault="00342E10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C6341C" w:rsidRDefault="00342E10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31" w:type="dxa"/>
          </w:tcPr>
          <w:p w:rsidR="00C6341C" w:rsidRDefault="00C6341C" w:rsidP="00E306F3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342E10" w:rsidTr="00342E10">
        <w:tc>
          <w:tcPr>
            <w:tcW w:w="648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50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Xóa</w:t>
            </w:r>
          </w:p>
        </w:tc>
        <w:tc>
          <w:tcPr>
            <w:tcW w:w="2594" w:type="dxa"/>
          </w:tcPr>
          <w:p w:rsidR="00342E10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42E10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342E10" w:rsidRDefault="00AC1C05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342E10" w:rsidTr="00342E10">
        <w:tc>
          <w:tcPr>
            <w:tcW w:w="648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50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2594" w:type="dxa"/>
          </w:tcPr>
          <w:p w:rsidR="00342E10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42E10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342E10" w:rsidRDefault="00AC1C05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342E10" w:rsidTr="00342E10">
        <w:tc>
          <w:tcPr>
            <w:tcW w:w="648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50" w:type="dxa"/>
          </w:tcPr>
          <w:p w:rsidR="00342E10" w:rsidRDefault="00342E10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Kiểm tra QĐ2 và thông báo</w:t>
            </w:r>
          </w:p>
        </w:tc>
        <w:tc>
          <w:tcPr>
            <w:tcW w:w="2594" w:type="dxa"/>
          </w:tcPr>
          <w:p w:rsidR="00342E10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42E10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342E10" w:rsidRDefault="00AC1C05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  <w:tr w:rsidR="00B90467" w:rsidTr="00342E10">
        <w:tc>
          <w:tcPr>
            <w:tcW w:w="648" w:type="dxa"/>
          </w:tcPr>
          <w:p w:rsidR="00B90467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50" w:type="dxa"/>
          </w:tcPr>
          <w:p w:rsidR="00B90467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Tạo phiếu thu</w:t>
            </w:r>
          </w:p>
        </w:tc>
        <w:tc>
          <w:tcPr>
            <w:tcW w:w="2594" w:type="dxa"/>
          </w:tcPr>
          <w:p w:rsidR="00B90467" w:rsidRDefault="00B90467" w:rsidP="00342E1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131" w:type="dxa"/>
          </w:tcPr>
          <w:p w:rsidR="00B90467" w:rsidRPr="00B90467" w:rsidRDefault="00B90467" w:rsidP="00342E10">
            <w:pPr>
              <w:pStyle w:val="ListParagraph"/>
              <w:ind w:left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Backend (bổ sung)</w:t>
            </w: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p w:rsidR="00061C6E" w:rsidRDefault="00061C6E" w:rsidP="00C6341C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061C6E" w:rsidTr="00061C6E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061C6E" w:rsidRPr="00061C6E" w:rsidRDefault="00061C6E" w:rsidP="00061C6E">
            <w:pPr>
              <w:pStyle w:val="ListParagraph"/>
              <w:ind w:left="0"/>
              <w:jc w:val="center"/>
              <w:rPr>
                <w:sz w:val="28"/>
                <w:lang w:val="en-US"/>
              </w:rPr>
            </w:pPr>
            <w:r w:rsidRPr="00061C6E">
              <w:rPr>
                <w:sz w:val="28"/>
                <w:lang w:val="en-US"/>
              </w:rPr>
              <w:t>Lập báo cáo tháng</w:t>
            </w:r>
          </w:p>
        </w:tc>
      </w:tr>
      <w:tr w:rsidR="00061C6E" w:rsidTr="00EA65F0">
        <w:tc>
          <w:tcPr>
            <w:tcW w:w="648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C6341C" w:rsidTr="00061C6E">
        <w:tc>
          <w:tcPr>
            <w:tcW w:w="648" w:type="dxa"/>
          </w:tcPr>
          <w:p w:rsidR="00C6341C" w:rsidRDefault="00061C6E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C6341C" w:rsidRDefault="00061C6E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C6341C" w:rsidRDefault="00B90467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61C6E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C6341C" w:rsidP="00E306F3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48"/>
        <w:gridCol w:w="3150"/>
        <w:gridCol w:w="2594"/>
        <w:gridCol w:w="2131"/>
      </w:tblGrid>
      <w:tr w:rsidR="00061C6E" w:rsidTr="00061C6E">
        <w:trPr>
          <w:trHeight w:val="576"/>
        </w:trPr>
        <w:tc>
          <w:tcPr>
            <w:tcW w:w="8523" w:type="dxa"/>
            <w:gridSpan w:val="4"/>
            <w:shd w:val="clear" w:color="auto" w:fill="92D050"/>
            <w:vAlign w:val="center"/>
          </w:tcPr>
          <w:p w:rsidR="00061C6E" w:rsidRPr="00061C6E" w:rsidRDefault="00061C6E" w:rsidP="00061C6E">
            <w:pPr>
              <w:pStyle w:val="ListParagraph"/>
              <w:ind w:left="0"/>
              <w:jc w:val="center"/>
              <w:rPr>
                <w:sz w:val="28"/>
                <w:lang w:val="en-US"/>
              </w:rPr>
            </w:pPr>
            <w:r w:rsidRPr="00061C6E">
              <w:rPr>
                <w:sz w:val="28"/>
                <w:lang w:val="en-US"/>
              </w:rPr>
              <w:lastRenderedPageBreak/>
              <w:t>Thay đổi quy định</w:t>
            </w:r>
          </w:p>
        </w:tc>
      </w:tr>
      <w:tr w:rsidR="00061C6E" w:rsidTr="00EA65F0">
        <w:tc>
          <w:tcPr>
            <w:tcW w:w="648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50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2594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Tiến độ(%)</w:t>
            </w:r>
          </w:p>
        </w:tc>
        <w:tc>
          <w:tcPr>
            <w:tcW w:w="2131" w:type="dxa"/>
            <w:shd w:val="clear" w:color="auto" w:fill="D6E3BC" w:themeFill="accent3" w:themeFillTint="66"/>
          </w:tcPr>
          <w:p w:rsidR="00061C6E" w:rsidRDefault="00061C6E" w:rsidP="00061C6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Ghi chú</w:t>
            </w:r>
          </w:p>
        </w:tc>
      </w:tr>
      <w:tr w:rsidR="00C6341C" w:rsidTr="00061C6E">
        <w:tc>
          <w:tcPr>
            <w:tcW w:w="648" w:type="dxa"/>
          </w:tcPr>
          <w:p w:rsidR="00C6341C" w:rsidRDefault="00061C6E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50" w:type="dxa"/>
          </w:tcPr>
          <w:p w:rsidR="00C6341C" w:rsidRDefault="00061C6E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Giao diện</w:t>
            </w:r>
          </w:p>
        </w:tc>
        <w:tc>
          <w:tcPr>
            <w:tcW w:w="2594" w:type="dxa"/>
          </w:tcPr>
          <w:p w:rsidR="00C6341C" w:rsidRDefault="00061C6E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31" w:type="dxa"/>
          </w:tcPr>
          <w:p w:rsidR="00C6341C" w:rsidRDefault="00C6341C" w:rsidP="00E306F3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C6341C" w:rsidTr="00061C6E">
        <w:tc>
          <w:tcPr>
            <w:tcW w:w="648" w:type="dxa"/>
          </w:tcPr>
          <w:p w:rsidR="00C6341C" w:rsidRDefault="00FB03D3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50" w:type="dxa"/>
          </w:tcPr>
          <w:p w:rsidR="00C6341C" w:rsidRDefault="00FB03D3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Cập nhật quy định</w:t>
            </w:r>
          </w:p>
        </w:tc>
        <w:tc>
          <w:tcPr>
            <w:tcW w:w="2594" w:type="dxa"/>
          </w:tcPr>
          <w:p w:rsidR="00C6341C" w:rsidRDefault="00AC1C05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90467">
              <w:rPr>
                <w:lang w:val="en-US"/>
              </w:rPr>
              <w:t>0</w:t>
            </w:r>
          </w:p>
        </w:tc>
        <w:tc>
          <w:tcPr>
            <w:tcW w:w="2131" w:type="dxa"/>
          </w:tcPr>
          <w:p w:rsidR="00C6341C" w:rsidRDefault="00AC1C05" w:rsidP="00E306F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Backend</w:t>
            </w:r>
          </w:p>
        </w:tc>
      </w:tr>
    </w:tbl>
    <w:p w:rsidR="00C6341C" w:rsidRDefault="00C6341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</w:p>
    <w:p w:rsidR="0042355C" w:rsidRDefault="0042355C" w:rsidP="00C6341C">
      <w:pPr>
        <w:pStyle w:val="ListParagraph"/>
        <w:rPr>
          <w:lang w:val="en-US"/>
        </w:rPr>
      </w:pPr>
      <w:r>
        <w:rPr>
          <w:lang w:val="en-US"/>
        </w:rPr>
        <w:t>2.3 Một số hình ảnh</w:t>
      </w:r>
    </w:p>
    <w:p w:rsidR="0042355C" w:rsidRDefault="0042355C" w:rsidP="00C6341C">
      <w:pPr>
        <w:pStyle w:val="ListParagraph"/>
        <w:rPr>
          <w:lang w:val="en-US"/>
        </w:rPr>
      </w:pPr>
    </w:p>
    <w:p w:rsidR="0042355C" w:rsidRPr="0042355C" w:rsidRDefault="0042355C" w:rsidP="0042355C">
      <w:pPr>
        <w:pStyle w:val="ListParagraph"/>
        <w:rPr>
          <w:lang w:val="en-US"/>
        </w:rPr>
      </w:pPr>
      <w:r>
        <w:rPr>
          <w:lang w:val="en-US"/>
        </w:rPr>
        <w:t>- Mẫu RESTApi</w:t>
      </w:r>
    </w:p>
    <w:p w:rsidR="0042355C" w:rsidRDefault="0042355C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75940"/>
            <wp:effectExtent l="0" t="0" r="1905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tAP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DA" w:rsidRDefault="005C4ADA" w:rsidP="00C6341C">
      <w:pPr>
        <w:pStyle w:val="ListParagraph"/>
        <w:rPr>
          <w:lang w:val="en-US"/>
        </w:rPr>
      </w:pPr>
    </w:p>
    <w:p w:rsidR="005C4ADA" w:rsidRDefault="005C4ADA" w:rsidP="00C6341C">
      <w:pPr>
        <w:pStyle w:val="ListParagraph"/>
        <w:rPr>
          <w:lang w:val="en-US"/>
        </w:rPr>
      </w:pPr>
      <w:r>
        <w:rPr>
          <w:lang w:val="en-US"/>
        </w:rPr>
        <w:t xml:space="preserve">- Mẫu lấy danh sách </w:t>
      </w:r>
      <w:r w:rsidR="00820F01">
        <w:rPr>
          <w:lang w:val="en-US"/>
        </w:rPr>
        <w:t>admin</w:t>
      </w:r>
    </w:p>
    <w:p w:rsidR="005C4ADA" w:rsidRDefault="00820F01" w:rsidP="00C6341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2145" cy="3224530"/>
            <wp:effectExtent l="114300" t="114300" r="116205" b="147320"/>
            <wp:wrapTopAndBottom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20F01" w:rsidRDefault="00820F01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407670</wp:posOffset>
            </wp:positionV>
            <wp:extent cx="5732145" cy="3224530"/>
            <wp:effectExtent l="114300" t="114300" r="116205" b="147320"/>
            <wp:wrapTopAndBottom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_changePasswo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20F01" w:rsidRDefault="00820F01" w:rsidP="00C6341C">
      <w:pPr>
        <w:pStyle w:val="ListParagraph"/>
        <w:rPr>
          <w:lang w:val="en-US"/>
        </w:rPr>
      </w:pPr>
    </w:p>
    <w:p w:rsidR="00820F01" w:rsidRDefault="00820F01" w:rsidP="00C6341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514350</wp:posOffset>
            </wp:positionV>
            <wp:extent cx="5732145" cy="3224530"/>
            <wp:effectExtent l="114300" t="114300" r="116205" b="147320"/>
            <wp:wrapTopAndBottom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_ad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20F01" w:rsidRDefault="00820F01" w:rsidP="00C6341C">
      <w:pPr>
        <w:pStyle w:val="ListParagraph"/>
        <w:rPr>
          <w:lang w:val="en-US"/>
        </w:rPr>
      </w:pPr>
    </w:p>
    <w:p w:rsidR="00820F01" w:rsidRDefault="00820F01" w:rsidP="00C6341C">
      <w:pPr>
        <w:pStyle w:val="ListParagraph"/>
        <w:rPr>
          <w:lang w:val="en-US"/>
        </w:rPr>
      </w:pPr>
    </w:p>
    <w:p w:rsidR="00820F01" w:rsidRDefault="00820F01" w:rsidP="00C6341C">
      <w:pPr>
        <w:pStyle w:val="ListParagraph"/>
        <w:rPr>
          <w:lang w:val="en-US"/>
        </w:rPr>
      </w:pPr>
    </w:p>
    <w:p w:rsidR="004D3C4A" w:rsidRDefault="00820F01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312420</wp:posOffset>
            </wp:positionV>
            <wp:extent cx="5732145" cy="3224530"/>
            <wp:effectExtent l="114300" t="114300" r="116205" b="147320"/>
            <wp:wrapTopAndBottom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_remov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CD2A37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381000</wp:posOffset>
            </wp:positionV>
            <wp:extent cx="5732145" cy="3218815"/>
            <wp:effectExtent l="114300" t="114300" r="116205" b="153035"/>
            <wp:wrapTopAndBottom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-produc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4D3C4A">
        <w:rPr>
          <w:lang w:val="en-US"/>
        </w:rPr>
        <w:t>- Mẫu lấy danh sách sản phẩm</w:t>
      </w: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4D3C4A" w:rsidP="00C6341C">
      <w:pPr>
        <w:pStyle w:val="ListParagraph"/>
        <w:rPr>
          <w:lang w:val="en-US"/>
        </w:rPr>
      </w:pPr>
    </w:p>
    <w:p w:rsidR="004D3C4A" w:rsidRDefault="00CD2A37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339090</wp:posOffset>
            </wp:positionV>
            <wp:extent cx="5732145" cy="2893695"/>
            <wp:effectExtent l="133350" t="114300" r="135255" b="173355"/>
            <wp:wrapTopAndBottom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-inpu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3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4D3C4A">
        <w:rPr>
          <w:lang w:val="en-US"/>
        </w:rPr>
        <w:t>- Mẫu lấy thông tin phiếu nhập sách</w:t>
      </w:r>
    </w:p>
    <w:p w:rsidR="004D3C4A" w:rsidRDefault="004D3C4A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281940</wp:posOffset>
            </wp:positionV>
            <wp:extent cx="5732145" cy="3239770"/>
            <wp:effectExtent l="114300" t="114300" r="116205" b="151130"/>
            <wp:wrapTopAndBottom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T-inpu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9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CD2A37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358140</wp:posOffset>
            </wp:positionV>
            <wp:extent cx="5732145" cy="3190240"/>
            <wp:effectExtent l="114300" t="114300" r="116205" b="143510"/>
            <wp:wrapTopAndBottom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-receip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0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448BC">
        <w:rPr>
          <w:lang w:val="en-US"/>
        </w:rPr>
        <w:t>- Mẫu lấy thông tin phiếu thu tiền</w:t>
      </w: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Pr="00CD2A37" w:rsidRDefault="00B448BC" w:rsidP="00CD2A37">
      <w:pPr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CD2A37" w:rsidP="00C6341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441960</wp:posOffset>
            </wp:positionV>
            <wp:extent cx="5732145" cy="2817495"/>
            <wp:effectExtent l="133350" t="114300" r="135255" b="173355"/>
            <wp:wrapTopAndBottom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-saleInvoic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7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3596640</wp:posOffset>
            </wp:positionV>
            <wp:extent cx="5732145" cy="3207385"/>
            <wp:effectExtent l="114300" t="114300" r="116205" b="145415"/>
            <wp:wrapTopAndBottom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-saleDetail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7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448BC">
        <w:rPr>
          <w:lang w:val="en-US"/>
        </w:rPr>
        <w:t>- Mẫu lấy thông tin hóa đơn bán hàng</w:t>
      </w: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B448BC" w:rsidRDefault="00B448BC" w:rsidP="00C6341C">
      <w:pPr>
        <w:pStyle w:val="ListParagraph"/>
        <w:rPr>
          <w:lang w:val="en-US"/>
        </w:rPr>
      </w:pPr>
    </w:p>
    <w:p w:rsidR="00C6341C" w:rsidRDefault="00C6341C" w:rsidP="00C6341C">
      <w:pPr>
        <w:rPr>
          <w:color w:val="00B0F0"/>
          <w:sz w:val="32"/>
          <w:u w:val="single"/>
          <w:lang w:val="en-US"/>
        </w:rPr>
      </w:pPr>
      <w:r w:rsidRPr="00EA65F0">
        <w:rPr>
          <w:color w:val="00B0F0"/>
          <w:sz w:val="32"/>
          <w:u w:val="single"/>
          <w:lang w:val="en-US"/>
        </w:rPr>
        <w:t>3.Tự đánh giá</w:t>
      </w:r>
    </w:p>
    <w:p w:rsidR="00AA67C5" w:rsidRDefault="00AA67C5" w:rsidP="00C6341C">
      <w:pPr>
        <w:rPr>
          <w:color w:val="00B0F0"/>
          <w:sz w:val="32"/>
          <w:u w:val="single"/>
          <w:lang w:val="en-US"/>
        </w:rPr>
      </w:pPr>
    </w:p>
    <w:p w:rsidR="00AA67C5" w:rsidRPr="00AA67C5" w:rsidRDefault="00AA67C5" w:rsidP="00820F01">
      <w:pPr>
        <w:rPr>
          <w:color w:val="00B0F0"/>
          <w:szCs w:val="24"/>
          <w:lang w:val="en-US"/>
        </w:rPr>
      </w:pPr>
      <w:r w:rsidRPr="00AA67C5">
        <w:rPr>
          <w:color w:val="00B0F0"/>
          <w:szCs w:val="24"/>
          <w:lang w:val="en-US"/>
        </w:rPr>
        <w:t xml:space="preserve">- </w:t>
      </w:r>
      <w:r w:rsidR="00820F01">
        <w:rPr>
          <w:color w:val="00B0F0"/>
          <w:szCs w:val="24"/>
          <w:lang w:val="en-US"/>
        </w:rPr>
        <w:t>Khó khăn trong việc lấy hình ảnh từ local và tải ảnh lên giao diện (đã hoàn thành)</w:t>
      </w:r>
    </w:p>
    <w:sectPr w:rsidR="00AA67C5" w:rsidRPr="00AA67C5" w:rsidSect="00746ED1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B69" w:rsidRDefault="00952B69">
      <w:r>
        <w:separator/>
      </w:r>
    </w:p>
  </w:endnote>
  <w:endnote w:type="continuationSeparator" w:id="0">
    <w:p w:rsidR="00952B69" w:rsidRDefault="00952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EB6" w:rsidRDefault="00C50EB6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8480" behindDoc="0" locked="0" layoutInCell="1" allowOverlap="1" wp14:anchorId="53490AFF" wp14:editId="3437CB0E">
          <wp:simplePos x="0" y="0"/>
          <wp:positionH relativeFrom="column">
            <wp:posOffset>-909955</wp:posOffset>
          </wp:positionH>
          <wp:positionV relativeFrom="paragraph">
            <wp:posOffset>-366395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C50EB6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C50EB6" w:rsidRPr="007A1DE8" w:rsidRDefault="00C50EB6" w:rsidP="00565DFE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6ED5E28D" wp14:editId="1E6140D2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C50EB6" w:rsidRDefault="00C50EB6" w:rsidP="00565DFE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C50EB6" w:rsidRPr="0037628A" w:rsidRDefault="00C50EB6" w:rsidP="0037628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B69" w:rsidRDefault="00952B69">
      <w:r>
        <w:separator/>
      </w:r>
    </w:p>
  </w:footnote>
  <w:footnote w:type="continuationSeparator" w:id="0">
    <w:p w:rsidR="00952B69" w:rsidRDefault="00952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EB6" w:rsidRDefault="00C50EB6" w:rsidP="00746ED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E8E5E3" wp14:editId="51C7EB0A">
              <wp:simplePos x="0" y="0"/>
              <wp:positionH relativeFrom="page">
                <wp:posOffset>-1</wp:posOffset>
              </wp:positionH>
              <wp:positionV relativeFrom="page">
                <wp:posOffset>9526</wp:posOffset>
              </wp:positionV>
              <wp:extent cx="1183005" cy="10344150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4415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1B775" id="Freeform 1" o:spid="_x0000_s1026" style="position:absolute;margin-left:0;margin-top:.75pt;width:93.15pt;height:81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44150;1183005,1034415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D90B399" wp14:editId="3346F409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C50EB6" w:rsidRDefault="00C50EB6" w:rsidP="00746ED1">
    <w:pPr>
      <w:pStyle w:val="Title"/>
      <w:rPr>
        <w:lang w:val="en-US"/>
      </w:rPr>
    </w:pPr>
  </w:p>
  <w:p w:rsidR="00C50EB6" w:rsidRPr="003B1A2B" w:rsidRDefault="00C50EB6" w:rsidP="00746ED1">
    <w:pPr>
      <w:rPr>
        <w:lang w:val="en-US"/>
      </w:rPr>
    </w:pPr>
  </w:p>
  <w:p w:rsidR="00C50EB6" w:rsidRPr="00F53DBB" w:rsidRDefault="00C50EB6" w:rsidP="00746ED1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C50EB6" w:rsidRPr="0040293A" w:rsidRDefault="00C50EB6" w:rsidP="00746ED1">
    <w:pPr>
      <w:pStyle w:val="Header"/>
      <w:rPr>
        <w:rFonts w:eastAsia="Tahoma"/>
      </w:rPr>
    </w:pPr>
  </w:p>
  <w:p w:rsidR="00C50EB6" w:rsidRPr="00746ED1" w:rsidRDefault="00C50EB6" w:rsidP="00746E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EB6" w:rsidRDefault="00C50EB6">
    <w:r w:rsidRPr="004257CD"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125CACC5" wp14:editId="085CCDD9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C50EB6" w:rsidRPr="0037628A" w:rsidRDefault="00C50EB6" w:rsidP="0037628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85A433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3A011D"/>
    <w:multiLevelType w:val="hybridMultilevel"/>
    <w:tmpl w:val="C614A9B0"/>
    <w:lvl w:ilvl="0" w:tplc="3D24F5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B4141"/>
    <w:multiLevelType w:val="hybridMultilevel"/>
    <w:tmpl w:val="3C82C4D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DEC3FBC"/>
    <w:multiLevelType w:val="hybridMultilevel"/>
    <w:tmpl w:val="8374A1FC"/>
    <w:lvl w:ilvl="0" w:tplc="B33214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77567"/>
    <w:multiLevelType w:val="hybridMultilevel"/>
    <w:tmpl w:val="83F6DD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9B61BC"/>
    <w:multiLevelType w:val="hybridMultilevel"/>
    <w:tmpl w:val="4658FF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AA30D0"/>
    <w:multiLevelType w:val="hybridMultilevel"/>
    <w:tmpl w:val="A81007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A4A2E"/>
    <w:multiLevelType w:val="hybridMultilevel"/>
    <w:tmpl w:val="20E417F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03E08A5"/>
    <w:multiLevelType w:val="hybridMultilevel"/>
    <w:tmpl w:val="B704C27E"/>
    <w:lvl w:ilvl="0" w:tplc="C91014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C17B5"/>
    <w:multiLevelType w:val="hybridMultilevel"/>
    <w:tmpl w:val="9ED82F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3B1009"/>
    <w:multiLevelType w:val="hybridMultilevel"/>
    <w:tmpl w:val="9E8621EA"/>
    <w:lvl w:ilvl="0" w:tplc="8EC0048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2A1A0D"/>
    <w:multiLevelType w:val="hybridMultilevel"/>
    <w:tmpl w:val="DDC6B9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8A02AEA"/>
    <w:multiLevelType w:val="hybridMultilevel"/>
    <w:tmpl w:val="3B4AF32E"/>
    <w:lvl w:ilvl="0" w:tplc="A33497E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63021957"/>
    <w:multiLevelType w:val="hybridMultilevel"/>
    <w:tmpl w:val="A5427A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FE32BEA"/>
    <w:multiLevelType w:val="hybridMultilevel"/>
    <w:tmpl w:val="9136449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9"/>
  </w:num>
  <w:num w:numId="5">
    <w:abstractNumId w:val="4"/>
  </w:num>
  <w:num w:numId="6">
    <w:abstractNumId w:val="14"/>
  </w:num>
  <w:num w:numId="7">
    <w:abstractNumId w:val="2"/>
  </w:num>
  <w:num w:numId="8">
    <w:abstractNumId w:val="11"/>
  </w:num>
  <w:num w:numId="9">
    <w:abstractNumId w:val="5"/>
  </w:num>
  <w:num w:numId="10">
    <w:abstractNumId w:val="15"/>
  </w:num>
  <w:num w:numId="11">
    <w:abstractNumId w:val="7"/>
  </w:num>
  <w:num w:numId="12">
    <w:abstractNumId w:val="3"/>
  </w:num>
  <w:num w:numId="13">
    <w:abstractNumId w:val="8"/>
  </w:num>
  <w:num w:numId="14">
    <w:abstractNumId w:val="10"/>
  </w:num>
  <w:num w:numId="15">
    <w:abstractNumId w:val="1"/>
  </w:num>
  <w:num w:numId="16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039C3"/>
    <w:rsid w:val="000142E2"/>
    <w:rsid w:val="00024DF0"/>
    <w:rsid w:val="00056D1C"/>
    <w:rsid w:val="000615F8"/>
    <w:rsid w:val="00061C6E"/>
    <w:rsid w:val="000643A2"/>
    <w:rsid w:val="00087E9D"/>
    <w:rsid w:val="000A272D"/>
    <w:rsid w:val="000A40D0"/>
    <w:rsid w:val="000C0CA8"/>
    <w:rsid w:val="00127FF2"/>
    <w:rsid w:val="00164628"/>
    <w:rsid w:val="001A3901"/>
    <w:rsid w:val="001A6914"/>
    <w:rsid w:val="001E4777"/>
    <w:rsid w:val="001F4FB6"/>
    <w:rsid w:val="00213B43"/>
    <w:rsid w:val="00237415"/>
    <w:rsid w:val="002873DE"/>
    <w:rsid w:val="00306ED7"/>
    <w:rsid w:val="00327CCC"/>
    <w:rsid w:val="003351F5"/>
    <w:rsid w:val="00342E10"/>
    <w:rsid w:val="00344E1C"/>
    <w:rsid w:val="00362991"/>
    <w:rsid w:val="00363B6E"/>
    <w:rsid w:val="0037628A"/>
    <w:rsid w:val="003851D0"/>
    <w:rsid w:val="003B6D89"/>
    <w:rsid w:val="003B73B7"/>
    <w:rsid w:val="003F1A2C"/>
    <w:rsid w:val="00420143"/>
    <w:rsid w:val="0042355C"/>
    <w:rsid w:val="00423833"/>
    <w:rsid w:val="004540F1"/>
    <w:rsid w:val="00470BF3"/>
    <w:rsid w:val="004A6BB7"/>
    <w:rsid w:val="004B7CC9"/>
    <w:rsid w:val="004D3C4A"/>
    <w:rsid w:val="005267C0"/>
    <w:rsid w:val="00533BE8"/>
    <w:rsid w:val="00540DBB"/>
    <w:rsid w:val="005439AE"/>
    <w:rsid w:val="005474A9"/>
    <w:rsid w:val="00562E67"/>
    <w:rsid w:val="00565DFE"/>
    <w:rsid w:val="0057432C"/>
    <w:rsid w:val="00583B4C"/>
    <w:rsid w:val="005A02B6"/>
    <w:rsid w:val="005A2217"/>
    <w:rsid w:val="005C4ADA"/>
    <w:rsid w:val="005E2817"/>
    <w:rsid w:val="005E63F1"/>
    <w:rsid w:val="005F3F51"/>
    <w:rsid w:val="00627B52"/>
    <w:rsid w:val="0063694F"/>
    <w:rsid w:val="00652DF9"/>
    <w:rsid w:val="006607E4"/>
    <w:rsid w:val="006644BF"/>
    <w:rsid w:val="00681CD0"/>
    <w:rsid w:val="00746ED1"/>
    <w:rsid w:val="00751440"/>
    <w:rsid w:val="007578FD"/>
    <w:rsid w:val="007A1DE8"/>
    <w:rsid w:val="007B2281"/>
    <w:rsid w:val="007C49E0"/>
    <w:rsid w:val="00813560"/>
    <w:rsid w:val="00820F01"/>
    <w:rsid w:val="00851976"/>
    <w:rsid w:val="00887098"/>
    <w:rsid w:val="008A6582"/>
    <w:rsid w:val="008D698E"/>
    <w:rsid w:val="008D7A57"/>
    <w:rsid w:val="008E7703"/>
    <w:rsid w:val="008F178B"/>
    <w:rsid w:val="008F1F79"/>
    <w:rsid w:val="008F22E3"/>
    <w:rsid w:val="008F7BA1"/>
    <w:rsid w:val="0090712C"/>
    <w:rsid w:val="009214E9"/>
    <w:rsid w:val="00922F7C"/>
    <w:rsid w:val="00924025"/>
    <w:rsid w:val="00952B69"/>
    <w:rsid w:val="0096645F"/>
    <w:rsid w:val="00971D95"/>
    <w:rsid w:val="00976D26"/>
    <w:rsid w:val="00A122CE"/>
    <w:rsid w:val="00A14054"/>
    <w:rsid w:val="00A8581E"/>
    <w:rsid w:val="00AA30A6"/>
    <w:rsid w:val="00AA3BB4"/>
    <w:rsid w:val="00AA49C3"/>
    <w:rsid w:val="00AA67C5"/>
    <w:rsid w:val="00AC1C05"/>
    <w:rsid w:val="00B16F43"/>
    <w:rsid w:val="00B178A0"/>
    <w:rsid w:val="00B2635A"/>
    <w:rsid w:val="00B448BC"/>
    <w:rsid w:val="00B62132"/>
    <w:rsid w:val="00B76CE0"/>
    <w:rsid w:val="00B90467"/>
    <w:rsid w:val="00B9220E"/>
    <w:rsid w:val="00BC2ECC"/>
    <w:rsid w:val="00BD1F8A"/>
    <w:rsid w:val="00BD2E3D"/>
    <w:rsid w:val="00C107A7"/>
    <w:rsid w:val="00C111F9"/>
    <w:rsid w:val="00C122ED"/>
    <w:rsid w:val="00C161AA"/>
    <w:rsid w:val="00C408D0"/>
    <w:rsid w:val="00C441E7"/>
    <w:rsid w:val="00C50EB6"/>
    <w:rsid w:val="00C6341C"/>
    <w:rsid w:val="00C75324"/>
    <w:rsid w:val="00C929D6"/>
    <w:rsid w:val="00CB6BF8"/>
    <w:rsid w:val="00CD2A37"/>
    <w:rsid w:val="00CE05D1"/>
    <w:rsid w:val="00CE7D5B"/>
    <w:rsid w:val="00D008F7"/>
    <w:rsid w:val="00D24E39"/>
    <w:rsid w:val="00D4173B"/>
    <w:rsid w:val="00D52AFF"/>
    <w:rsid w:val="00D53287"/>
    <w:rsid w:val="00D957A9"/>
    <w:rsid w:val="00DA2A6D"/>
    <w:rsid w:val="00DA6AD1"/>
    <w:rsid w:val="00E11CCE"/>
    <w:rsid w:val="00E32995"/>
    <w:rsid w:val="00E644AB"/>
    <w:rsid w:val="00EA65F0"/>
    <w:rsid w:val="00EC3431"/>
    <w:rsid w:val="00ED3427"/>
    <w:rsid w:val="00F020B4"/>
    <w:rsid w:val="00F22516"/>
    <w:rsid w:val="00F24A7C"/>
    <w:rsid w:val="00F27F8B"/>
    <w:rsid w:val="00F62FD4"/>
    <w:rsid w:val="00F65A15"/>
    <w:rsid w:val="00F66431"/>
    <w:rsid w:val="00FB03D3"/>
    <w:rsid w:val="00FB6741"/>
    <w:rsid w:val="00FD06E2"/>
    <w:rsid w:val="00FE55C2"/>
    <w:rsid w:val="00FF1297"/>
    <w:rsid w:val="00FF3AE4"/>
    <w:rsid w:val="00FF64ED"/>
    <w:rsid w:val="00FF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1168B1"/>
  <w15:docId w15:val="{2B04BCD7-1163-4AA9-8257-0DA436359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628A"/>
    <w:pPr>
      <w:widowControl w:val="0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rsid w:val="0037628A"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rsid w:val="0037628A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rsid w:val="0037628A"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rsid w:val="0037628A"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rsid w:val="00FD06E2"/>
    <w:pPr>
      <w:keepLines/>
      <w:spacing w:after="120" w:line="360" w:lineRule="auto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basedOn w:val="DefaultParagraphFont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5E2817"/>
    <w:rPr>
      <w:color w:val="0000FF"/>
      <w:u w:val="single"/>
    </w:rPr>
  </w:style>
  <w:style w:type="paragraph" w:customStyle="1" w:styleId="StyleHeading3Justified">
    <w:name w:val="Style Heading 3 + Justified"/>
    <w:basedOn w:val="Heading3"/>
    <w:rsid w:val="00A122CE"/>
    <w:rPr>
      <w:b w:val="0"/>
    </w:rPr>
  </w:style>
  <w:style w:type="paragraph" w:customStyle="1" w:styleId="StyleHeading4Justified">
    <w:name w:val="Style Heading 4 + Justified"/>
    <w:basedOn w:val="Heading4"/>
    <w:rsid w:val="00A122CE"/>
  </w:style>
  <w:style w:type="paragraph" w:styleId="BalloonText">
    <w:name w:val="Balloon Text"/>
    <w:basedOn w:val="Normal"/>
    <w:link w:val="BalloonTextChar"/>
    <w:rsid w:val="00746E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46ED1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746ED1"/>
    <w:pPr>
      <w:widowControl/>
      <w:spacing w:before="100" w:beforeAutospacing="1" w:after="100" w:afterAutospacing="1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746ED1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BD2E3D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627B52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5E63F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644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644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hyperlink" Target="https://github.com/dangthanh699177/QLNhaSach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FD88C-6EBE-4C60-AF0D-6E7080F72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9</TotalTime>
  <Pages>10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2089</CharactersWithSpaces>
  <SharedDoc>false</SharedDoc>
  <HLinks>
    <vt:vector size="30" baseType="variant"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_Toc172872219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_Toc172872218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_Toc172872217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_Toc172872216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_Toc172872215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Đông;1512091@student.hcmus.edu.vn</dc:creator>
  <cp:lastModifiedBy>cui it</cp:lastModifiedBy>
  <cp:revision>5</cp:revision>
  <cp:lastPrinted>2013-12-07T15:57:00Z</cp:lastPrinted>
  <dcterms:created xsi:type="dcterms:W3CDTF">2019-06-16T16:01:00Z</dcterms:created>
  <dcterms:modified xsi:type="dcterms:W3CDTF">2019-06-16T16:13:00Z</dcterms:modified>
</cp:coreProperties>
</file>